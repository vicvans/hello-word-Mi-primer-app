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44ECF6" w14:textId="5ADF4668" w:rsidR="00D077E9" w:rsidRPr="000304F7" w:rsidRDefault="000304F7" w:rsidP="000304F7">
      <w:pPr>
        <w:pStyle w:val="Title"/>
        <w:rPr>
          <w:lang w:val="es-MX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0304F7">
        <w:rPr>
          <w:shd w:val="clear" w:color="auto" w:fill="FFFFFF"/>
          <w:lang w:val="es-MX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Mi primer proyecto Android</w:t>
      </w:r>
      <w:r w:rsidR="00D077E9" w:rsidRPr="000304F7">
        <w:rPr>
          <w:noProof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drawing>
          <wp:anchor distT="0" distB="0" distL="114300" distR="114300" simplePos="0" relativeHeight="251658240" behindDoc="1" locked="0" layoutInCell="1" allowOverlap="1" wp14:anchorId="5DF5D2C0" wp14:editId="7F99CAF2">
            <wp:simplePos x="0" y="0"/>
            <wp:positionH relativeFrom="column">
              <wp:posOffset>-743712</wp:posOffset>
            </wp:positionH>
            <wp:positionV relativeFrom="page">
              <wp:align>top</wp:align>
            </wp:positionV>
            <wp:extent cx="7760970" cy="6565011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565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D55544" w14:textId="77777777" w:rsidR="0068325D" w:rsidRDefault="0068325D" w:rsidP="0068325D">
      <w:pPr>
        <w:spacing w:after="200"/>
        <w:jc w:val="right"/>
      </w:pPr>
    </w:p>
    <w:p w14:paraId="52963829" w14:textId="77777777" w:rsidR="0068325D" w:rsidRDefault="0068325D" w:rsidP="0068325D">
      <w:pPr>
        <w:spacing w:after="200"/>
        <w:jc w:val="right"/>
      </w:pPr>
    </w:p>
    <w:p w14:paraId="4C7A2009" w14:textId="77777777" w:rsidR="0068325D" w:rsidRDefault="0068325D" w:rsidP="0068325D">
      <w:pPr>
        <w:spacing w:after="200"/>
        <w:jc w:val="right"/>
      </w:pPr>
    </w:p>
    <w:p w14:paraId="1F127912" w14:textId="77777777" w:rsidR="0068325D" w:rsidRDefault="0068325D" w:rsidP="0068325D">
      <w:pPr>
        <w:spacing w:after="200"/>
        <w:jc w:val="right"/>
      </w:pPr>
    </w:p>
    <w:p w14:paraId="0D3FC4D9" w14:textId="77777777" w:rsidR="0068325D" w:rsidRDefault="0068325D" w:rsidP="0068325D">
      <w:pPr>
        <w:spacing w:after="200"/>
        <w:jc w:val="right"/>
      </w:pPr>
    </w:p>
    <w:p w14:paraId="660E3637" w14:textId="77777777" w:rsidR="0068325D" w:rsidRDefault="0068325D" w:rsidP="0068325D">
      <w:pPr>
        <w:spacing w:after="200"/>
        <w:jc w:val="right"/>
      </w:pPr>
    </w:p>
    <w:p w14:paraId="00F1D52A" w14:textId="77777777" w:rsidR="0068325D" w:rsidRDefault="0068325D" w:rsidP="0068325D">
      <w:pPr>
        <w:spacing w:after="200"/>
        <w:jc w:val="right"/>
      </w:pPr>
    </w:p>
    <w:p w14:paraId="779F2D0D" w14:textId="77777777" w:rsidR="0068325D" w:rsidRDefault="0068325D" w:rsidP="0068325D">
      <w:pPr>
        <w:spacing w:after="200"/>
        <w:jc w:val="right"/>
      </w:pPr>
    </w:p>
    <w:p w14:paraId="294505B7" w14:textId="77777777" w:rsidR="0068325D" w:rsidRDefault="0068325D" w:rsidP="0068325D">
      <w:pPr>
        <w:spacing w:after="200"/>
        <w:jc w:val="right"/>
      </w:pPr>
    </w:p>
    <w:p w14:paraId="0499D4AC" w14:textId="77777777" w:rsidR="0068325D" w:rsidRDefault="0068325D" w:rsidP="0068325D">
      <w:pPr>
        <w:spacing w:after="200"/>
        <w:jc w:val="right"/>
      </w:pPr>
    </w:p>
    <w:p w14:paraId="06760EAD" w14:textId="77777777" w:rsidR="0068325D" w:rsidRDefault="0068325D" w:rsidP="0068325D">
      <w:pPr>
        <w:spacing w:after="200"/>
        <w:jc w:val="right"/>
      </w:pPr>
    </w:p>
    <w:p w14:paraId="5FAF0DEB" w14:textId="77777777" w:rsidR="0068325D" w:rsidRDefault="0068325D" w:rsidP="0068325D">
      <w:pPr>
        <w:spacing w:after="200"/>
        <w:jc w:val="right"/>
      </w:pPr>
    </w:p>
    <w:p w14:paraId="32205CFE" w14:textId="77777777" w:rsidR="0068325D" w:rsidRDefault="0068325D" w:rsidP="0068325D">
      <w:pPr>
        <w:spacing w:after="200"/>
        <w:jc w:val="right"/>
      </w:pPr>
    </w:p>
    <w:p w14:paraId="6BEE873E" w14:textId="77777777" w:rsidR="0068325D" w:rsidRDefault="0068325D" w:rsidP="0068325D">
      <w:pPr>
        <w:spacing w:after="200"/>
        <w:jc w:val="right"/>
      </w:pPr>
    </w:p>
    <w:p w14:paraId="50DD6194" w14:textId="77777777" w:rsidR="0068325D" w:rsidRDefault="0068325D" w:rsidP="0068325D">
      <w:pPr>
        <w:spacing w:after="200"/>
        <w:jc w:val="right"/>
      </w:pPr>
    </w:p>
    <w:p w14:paraId="2A44AB07" w14:textId="38C74CE3" w:rsidR="00D077E9" w:rsidRPr="000304F7" w:rsidRDefault="0068325D" w:rsidP="0068325D">
      <w:pPr>
        <w:spacing w:after="200"/>
        <w:jc w:val="right"/>
        <w:rPr>
          <w:lang w:val="es-MX"/>
        </w:rPr>
      </w:pPr>
      <w:r w:rsidRPr="0068325D">
        <w:drawing>
          <wp:inline distT="0" distB="0" distL="0" distR="0" wp14:anchorId="63CF7D11" wp14:editId="2C8F4B17">
            <wp:extent cx="3244132" cy="20726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0657" cy="207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325D">
        <w:t xml:space="preserve"> </w:t>
      </w:r>
      <w:r w:rsidR="00D077E9" w:rsidRPr="000304F7">
        <w:rPr>
          <w:lang w:val="es-MX"/>
        </w:rPr>
        <w:br w:type="page"/>
      </w:r>
      <w:r w:rsidR="000304F7" w:rsidRPr="000304F7">
        <w:rPr>
          <w:lang w:val="es-MX"/>
        </w:rPr>
        <w:lastRenderedPageBreak/>
        <w:t xml:space="preserve">ANDROID </w:t>
      </w:r>
    </w:p>
    <w:p w14:paraId="2761E803" w14:textId="563E9F69" w:rsidR="00D077E9" w:rsidRPr="000304F7" w:rsidRDefault="000304F7" w:rsidP="00D077E9">
      <w:pPr>
        <w:pStyle w:val="Heading1"/>
        <w:rPr>
          <w:lang w:val="es-MX"/>
        </w:rPr>
      </w:pPr>
      <w:r w:rsidRPr="000304F7">
        <w:rPr>
          <w:lang w:val="es-MX"/>
        </w:rPr>
        <w:t>V</w:t>
      </w:r>
      <w:r>
        <w:rPr>
          <w:lang w:val="es-MX"/>
        </w:rPr>
        <w:t>ICTOR IVAN SANCHEZ SILVA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14:paraId="18354279" w14:textId="77777777" w:rsidTr="00DF027C">
        <w:trPr>
          <w:trHeight w:val="3546"/>
        </w:trPr>
        <w:tc>
          <w:tcPr>
            <w:tcW w:w="9999" w:type="dxa"/>
          </w:tcPr>
          <w:p w14:paraId="1C49BD9E" w14:textId="5EE9CA10" w:rsidR="000304F7" w:rsidRPr="000304F7" w:rsidRDefault="00447F88" w:rsidP="000304F7">
            <w:pPr>
              <w:pStyle w:val="Heading2"/>
              <w:rPr>
                <w:lang w:val="es-MX"/>
              </w:rPr>
            </w:pPr>
            <w:sdt>
              <w:sdtPr>
                <w:id w:val="1660650702"/>
                <w:placeholder>
                  <w:docPart w:val="DADDC43F9EE64C9CB4FDB60348E56003"/>
                </w:placeholder>
                <w:showingPlcHdr/>
                <w15:dataBinding w:prefixMappings="xmlns:ns0='http://schemas.microsoft.com/temp/samples' " w:xpath="/ns0:employees[1]/ns0:employee[1]/ns0:CompanyName[1]" w:storeItemID="{00000000-0000-0000-0000-000000000000}"/>
                <w15:appearance w15:val="hidden"/>
              </w:sdtPr>
              <w:sdtEndPr/>
              <w:sdtContent>
                <w:r w:rsidR="000304F7" w:rsidRPr="000304F7">
                  <w:rPr>
                    <w:lang w:val="es-MX"/>
                  </w:rPr>
                  <w:t>Subtitle Text Here</w:t>
                </w:r>
              </w:sdtContent>
            </w:sdt>
            <w:r w:rsidR="000304F7" w:rsidRPr="000304F7">
              <w:rPr>
                <w:lang w:val="es-MX"/>
              </w:rPr>
              <w:t>Crea un proyecto en Android que:</w:t>
            </w:r>
          </w:p>
          <w:p w14:paraId="53FC1F3A" w14:textId="77777777" w:rsidR="000304F7" w:rsidRPr="000304F7" w:rsidRDefault="000304F7" w:rsidP="000304F7">
            <w:pPr>
              <w:pStyle w:val="Heading2"/>
              <w:numPr>
                <w:ilvl w:val="0"/>
                <w:numId w:val="1"/>
              </w:numPr>
            </w:pPr>
            <w:proofErr w:type="spellStart"/>
            <w:r w:rsidRPr="000304F7">
              <w:t>Soporte</w:t>
            </w:r>
            <w:proofErr w:type="spellEnd"/>
            <w:r w:rsidRPr="000304F7">
              <w:t xml:space="preserve"> </w:t>
            </w:r>
            <w:proofErr w:type="spellStart"/>
            <w:r w:rsidRPr="000304F7">
              <w:t>cuatro</w:t>
            </w:r>
            <w:proofErr w:type="spellEnd"/>
            <w:r w:rsidRPr="000304F7">
              <w:t xml:space="preserve"> </w:t>
            </w:r>
            <w:proofErr w:type="spellStart"/>
            <w:r w:rsidRPr="000304F7">
              <w:t>idiomas</w:t>
            </w:r>
            <w:proofErr w:type="spellEnd"/>
            <w:r w:rsidRPr="000304F7">
              <w:t>.</w:t>
            </w:r>
          </w:p>
          <w:p w14:paraId="0A46E331" w14:textId="77777777" w:rsidR="000304F7" w:rsidRPr="000304F7" w:rsidRDefault="000304F7" w:rsidP="000304F7">
            <w:pPr>
              <w:pStyle w:val="Heading2"/>
              <w:numPr>
                <w:ilvl w:val="0"/>
                <w:numId w:val="1"/>
              </w:numPr>
              <w:rPr>
                <w:lang w:val="es-MX"/>
              </w:rPr>
            </w:pPr>
            <w:r w:rsidRPr="000304F7">
              <w:rPr>
                <w:lang w:val="es-MX"/>
              </w:rPr>
              <w:t xml:space="preserve">Utilice la imagen adjunta como fondo generando su archivo </w:t>
            </w:r>
            <w:proofErr w:type="spellStart"/>
            <w:r w:rsidRPr="000304F7">
              <w:rPr>
                <w:lang w:val="es-MX"/>
              </w:rPr>
              <w:t>nine-patch</w:t>
            </w:r>
            <w:proofErr w:type="spellEnd"/>
            <w:r w:rsidRPr="000304F7">
              <w:rPr>
                <w:lang w:val="es-MX"/>
              </w:rPr>
              <w:t xml:space="preserve"> para que sea </w:t>
            </w:r>
            <w:proofErr w:type="spellStart"/>
            <w:r w:rsidRPr="000304F7">
              <w:rPr>
                <w:lang w:val="es-MX"/>
              </w:rPr>
              <w:t>redimensionable</w:t>
            </w:r>
            <w:proofErr w:type="spellEnd"/>
            <w:r w:rsidRPr="000304F7">
              <w:rPr>
                <w:lang w:val="es-MX"/>
              </w:rPr>
              <w:t>.</w:t>
            </w:r>
          </w:p>
          <w:p w14:paraId="5C869096" w14:textId="77777777" w:rsidR="000304F7" w:rsidRPr="000304F7" w:rsidRDefault="000304F7" w:rsidP="000304F7">
            <w:pPr>
              <w:pStyle w:val="Heading2"/>
              <w:numPr>
                <w:ilvl w:val="0"/>
                <w:numId w:val="1"/>
              </w:numPr>
              <w:rPr>
                <w:lang w:val="es-MX"/>
              </w:rPr>
            </w:pPr>
            <w:r w:rsidRPr="000304F7">
              <w:rPr>
                <w:lang w:val="es-MX"/>
              </w:rPr>
              <w:t>Brinde soporte a múltiples pantallas.</w:t>
            </w:r>
          </w:p>
          <w:p w14:paraId="6B5ADF4B" w14:textId="0428905C" w:rsidR="00DF027C" w:rsidRDefault="00DF027C" w:rsidP="00DF027C">
            <w:pPr>
              <w:pStyle w:val="Content"/>
            </w:pPr>
          </w:p>
        </w:tc>
      </w:tr>
      <w:tr w:rsidR="00DF027C" w14:paraId="1E78F8F5" w14:textId="77777777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4E43EA1B" w14:textId="77777777" w:rsidR="00DF027C" w:rsidRPr="00DF027C" w:rsidRDefault="00DF027C" w:rsidP="00DF027C">
            <w:pPr>
              <w:pStyle w:val="EmphasisText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829949D" wp14:editId="186DEFF3">
                      <wp:extent cx="5376672" cy="2609088"/>
                      <wp:effectExtent l="0" t="0" r="0" b="127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76672" cy="260908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9CA2150" w14:textId="71AB9D00" w:rsidR="00DF027C" w:rsidRDefault="000304F7" w:rsidP="00DF027C">
                                  <w:pPr>
                                    <w:jc w:val="center"/>
                                    <w:rPr>
                                      <w:i/>
                                      <w:sz w:val="36"/>
                                    </w:rPr>
                                  </w:pPr>
                                  <w:r w:rsidRPr="000304F7">
                                    <w:rPr>
                                      <w:i/>
                                      <w:sz w:val="36"/>
                                    </w:rPr>
                                    <w:t>PAGINA 1   ARCHIVO NINE-PATCH</w:t>
                                  </w:r>
                                </w:p>
                                <w:p w14:paraId="3D4EB006" w14:textId="77777777" w:rsidR="00A66810" w:rsidRDefault="00A66810" w:rsidP="00DF027C">
                                  <w:pPr>
                                    <w:jc w:val="center"/>
                                    <w:rPr>
                                      <w:i/>
                                      <w:sz w:val="36"/>
                                    </w:rPr>
                                  </w:pPr>
                                </w:p>
                                <w:p w14:paraId="5FB2F5DF" w14:textId="0D34CAA4" w:rsidR="00A66810" w:rsidRPr="00A66810" w:rsidRDefault="00A66810" w:rsidP="00DF027C">
                                  <w:pPr>
                                    <w:jc w:val="center"/>
                                    <w:rPr>
                                      <w:i/>
                                      <w:sz w:val="36"/>
                                      <w:lang w:val="es-MX"/>
                                    </w:rPr>
                                  </w:pPr>
                                  <w:proofErr w:type="spellStart"/>
                                  <w:r w:rsidRPr="00A66810">
                                    <w:rPr>
                                      <w:i/>
                                      <w:sz w:val="36"/>
                                      <w:lang w:val="es-MX"/>
                                    </w:rPr>
                                    <w:t>Pagina</w:t>
                                  </w:r>
                                  <w:proofErr w:type="spellEnd"/>
                                  <w:r w:rsidRPr="00A66810">
                                    <w:rPr>
                                      <w:i/>
                                      <w:sz w:val="36"/>
                                      <w:lang w:val="es-MX"/>
                                    </w:rPr>
                                    <w:t xml:space="preserve"> 2 INSTRUCCIONES</w:t>
                                  </w:r>
                                </w:p>
                                <w:p w14:paraId="657A38AA" w14:textId="3C5F46F1" w:rsidR="000304F7" w:rsidRPr="00A66810" w:rsidRDefault="000304F7" w:rsidP="000304F7">
                                  <w:pPr>
                                    <w:jc w:val="center"/>
                                    <w:rPr>
                                      <w:i/>
                                      <w:sz w:val="36"/>
                                      <w:lang w:val="es-MX"/>
                                    </w:rPr>
                                  </w:pPr>
                                </w:p>
                                <w:p w14:paraId="113FBF1A" w14:textId="25FF2445" w:rsidR="000304F7" w:rsidRPr="000304F7" w:rsidRDefault="000304F7" w:rsidP="000304F7">
                                  <w:pPr>
                                    <w:jc w:val="center"/>
                                    <w:rPr>
                                      <w:i/>
                                      <w:sz w:val="36"/>
                                      <w:lang w:val="es-MX"/>
                                    </w:rPr>
                                  </w:pPr>
                                  <w:r w:rsidRPr="000304F7">
                                    <w:rPr>
                                      <w:i/>
                                      <w:sz w:val="36"/>
                                      <w:lang w:val="es-MX"/>
                                    </w:rPr>
                                    <w:t xml:space="preserve">PAGINA 3 </w:t>
                                  </w:r>
                                  <w:r w:rsidR="00A66810">
                                    <w:rPr>
                                      <w:i/>
                                      <w:sz w:val="36"/>
                                      <w:lang w:val="es-MX"/>
                                    </w:rPr>
                                    <w:t xml:space="preserve">Y 4 </w:t>
                                  </w:r>
                                  <w:r w:rsidRPr="000304F7">
                                    <w:rPr>
                                      <w:i/>
                                      <w:sz w:val="36"/>
                                      <w:lang w:val="es-MX"/>
                                    </w:rPr>
                                    <w:t>SOPORTE DE TAMAÑOS Y</w:t>
                                  </w:r>
                                  <w:r>
                                    <w:rPr>
                                      <w:i/>
                                      <w:sz w:val="36"/>
                                      <w:lang w:val="es-MX"/>
                                    </w:rPr>
                                    <w:t xml:space="preserve"> ORIENTACION</w:t>
                                  </w:r>
                                </w:p>
                                <w:p w14:paraId="475FF49E" w14:textId="77777777" w:rsidR="000304F7" w:rsidRPr="000304F7" w:rsidRDefault="000304F7" w:rsidP="000304F7">
                                  <w:pPr>
                                    <w:jc w:val="center"/>
                                    <w:rPr>
                                      <w:i/>
                                      <w:sz w:val="36"/>
                                      <w:lang w:val="es-MX"/>
                                    </w:rPr>
                                  </w:pPr>
                                </w:p>
                                <w:p w14:paraId="77C59030" w14:textId="6FB22BD5" w:rsidR="000304F7" w:rsidRPr="000304F7" w:rsidRDefault="00A66810" w:rsidP="000304F7">
                                  <w:pPr>
                                    <w:jc w:val="center"/>
                                    <w:rPr>
                                      <w:i/>
                                      <w:sz w:val="36"/>
                                      <w:lang w:val="es-MX"/>
                                    </w:rPr>
                                  </w:pPr>
                                  <w:r w:rsidRPr="000304F7">
                                    <w:rPr>
                                      <w:i/>
                                      <w:sz w:val="36"/>
                                    </w:rPr>
                                    <w:t>PAGINA</w:t>
                                  </w:r>
                                  <w:r>
                                    <w:rPr>
                                      <w:i/>
                                      <w:sz w:val="36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i/>
                                      <w:sz w:val="36"/>
                                    </w:rPr>
                                    <w:t>5</w:t>
                                  </w:r>
                                  <w:r w:rsidRPr="000304F7">
                                    <w:rPr>
                                      <w:i/>
                                      <w:sz w:val="3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z w:val="36"/>
                                    </w:rPr>
                                    <w:t xml:space="preserve"> IDIOMAS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829949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7" o:spid="_x0000_s1026" type="#_x0000_t202" style="width:423.35pt;height:205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" filled="f" stroked="f" strokeweight=".5pt">
                      <v:textbox>
                        <w:txbxContent>
                          <w:p w14:paraId="49CA2150" w14:textId="71AB9D00" w:rsidR="00DF027C" w:rsidRDefault="000304F7" w:rsidP="00DF027C">
                            <w:pPr>
                              <w:jc w:val="center"/>
                              <w:rPr>
                                <w:i/>
                                <w:sz w:val="36"/>
                              </w:rPr>
                            </w:pPr>
                            <w:r w:rsidRPr="000304F7">
                              <w:rPr>
                                <w:i/>
                                <w:sz w:val="36"/>
                              </w:rPr>
                              <w:t>PAGINA 1   ARCHIVO NINE-PATCH</w:t>
                            </w:r>
                          </w:p>
                          <w:p w14:paraId="3D4EB006" w14:textId="77777777" w:rsidR="00A66810" w:rsidRDefault="00A66810" w:rsidP="00DF027C">
                            <w:pPr>
                              <w:jc w:val="center"/>
                              <w:rPr>
                                <w:i/>
                                <w:sz w:val="36"/>
                              </w:rPr>
                            </w:pPr>
                          </w:p>
                          <w:p w14:paraId="5FB2F5DF" w14:textId="0D34CAA4" w:rsidR="00A66810" w:rsidRPr="00A66810" w:rsidRDefault="00A66810" w:rsidP="00DF027C">
                            <w:pPr>
                              <w:jc w:val="center"/>
                              <w:rPr>
                                <w:i/>
                                <w:sz w:val="36"/>
                                <w:lang w:val="es-MX"/>
                              </w:rPr>
                            </w:pPr>
                            <w:proofErr w:type="spellStart"/>
                            <w:r w:rsidRPr="00A66810">
                              <w:rPr>
                                <w:i/>
                                <w:sz w:val="36"/>
                                <w:lang w:val="es-MX"/>
                              </w:rPr>
                              <w:t>Pagina</w:t>
                            </w:r>
                            <w:proofErr w:type="spellEnd"/>
                            <w:r w:rsidRPr="00A66810">
                              <w:rPr>
                                <w:i/>
                                <w:sz w:val="36"/>
                                <w:lang w:val="es-MX"/>
                              </w:rPr>
                              <w:t xml:space="preserve"> 2 INSTRUCCIONES</w:t>
                            </w:r>
                          </w:p>
                          <w:p w14:paraId="657A38AA" w14:textId="3C5F46F1" w:rsidR="000304F7" w:rsidRPr="00A66810" w:rsidRDefault="000304F7" w:rsidP="000304F7">
                            <w:pPr>
                              <w:jc w:val="center"/>
                              <w:rPr>
                                <w:i/>
                                <w:sz w:val="36"/>
                                <w:lang w:val="es-MX"/>
                              </w:rPr>
                            </w:pPr>
                          </w:p>
                          <w:p w14:paraId="113FBF1A" w14:textId="25FF2445" w:rsidR="000304F7" w:rsidRPr="000304F7" w:rsidRDefault="000304F7" w:rsidP="000304F7">
                            <w:pPr>
                              <w:jc w:val="center"/>
                              <w:rPr>
                                <w:i/>
                                <w:sz w:val="36"/>
                                <w:lang w:val="es-MX"/>
                              </w:rPr>
                            </w:pPr>
                            <w:r w:rsidRPr="000304F7">
                              <w:rPr>
                                <w:i/>
                                <w:sz w:val="36"/>
                                <w:lang w:val="es-MX"/>
                              </w:rPr>
                              <w:t xml:space="preserve">PAGINA 3 </w:t>
                            </w:r>
                            <w:r w:rsidR="00A66810">
                              <w:rPr>
                                <w:i/>
                                <w:sz w:val="36"/>
                                <w:lang w:val="es-MX"/>
                              </w:rPr>
                              <w:t xml:space="preserve">Y 4 </w:t>
                            </w:r>
                            <w:r w:rsidRPr="000304F7">
                              <w:rPr>
                                <w:i/>
                                <w:sz w:val="36"/>
                                <w:lang w:val="es-MX"/>
                              </w:rPr>
                              <w:t>SOPORTE DE TAMAÑOS Y</w:t>
                            </w:r>
                            <w:r>
                              <w:rPr>
                                <w:i/>
                                <w:sz w:val="36"/>
                                <w:lang w:val="es-MX"/>
                              </w:rPr>
                              <w:t xml:space="preserve"> ORIENTACION</w:t>
                            </w:r>
                          </w:p>
                          <w:p w14:paraId="475FF49E" w14:textId="77777777" w:rsidR="000304F7" w:rsidRPr="000304F7" w:rsidRDefault="000304F7" w:rsidP="000304F7">
                            <w:pPr>
                              <w:jc w:val="center"/>
                              <w:rPr>
                                <w:i/>
                                <w:sz w:val="36"/>
                                <w:lang w:val="es-MX"/>
                              </w:rPr>
                            </w:pPr>
                          </w:p>
                          <w:p w14:paraId="77C59030" w14:textId="6FB22BD5" w:rsidR="000304F7" w:rsidRPr="000304F7" w:rsidRDefault="00A66810" w:rsidP="000304F7">
                            <w:pPr>
                              <w:jc w:val="center"/>
                              <w:rPr>
                                <w:i/>
                                <w:sz w:val="36"/>
                                <w:lang w:val="es-MX"/>
                              </w:rPr>
                            </w:pPr>
                            <w:r w:rsidRPr="000304F7">
                              <w:rPr>
                                <w:i/>
                                <w:sz w:val="36"/>
                              </w:rPr>
                              <w:t>PAGINA</w:t>
                            </w:r>
                            <w:r>
                              <w:rPr>
                                <w:i/>
                                <w:sz w:val="3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i/>
                                <w:sz w:val="36"/>
                              </w:rPr>
                              <w:t>5</w:t>
                            </w:r>
                            <w:r w:rsidRPr="000304F7">
                              <w:rPr>
                                <w:i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36"/>
                              </w:rPr>
                              <w:t xml:space="preserve"> IDIOMAS</w:t>
                            </w:r>
                            <w:proofErr w:type="gram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F027C" w14:paraId="4D7F5121" w14:textId="77777777" w:rsidTr="0068325D">
        <w:trPr>
          <w:trHeight w:val="13032"/>
        </w:trPr>
        <w:tc>
          <w:tcPr>
            <w:tcW w:w="9999" w:type="dxa"/>
          </w:tcPr>
          <w:p w14:paraId="21F39F1B" w14:textId="7930DD73" w:rsidR="00DF027C" w:rsidRPr="002D7ADB" w:rsidRDefault="002D7ADB" w:rsidP="00DF027C">
            <w:pPr>
              <w:pStyle w:val="EmphasisText"/>
            </w:pPr>
            <w:proofErr w:type="spellStart"/>
            <w:proofErr w:type="gramStart"/>
            <w:r>
              <w:rPr>
                <w:i/>
                <w:sz w:val="36"/>
              </w:rPr>
              <w:lastRenderedPageBreak/>
              <w:t>Celular</w:t>
            </w:r>
            <w:proofErr w:type="spellEnd"/>
            <w:r>
              <w:rPr>
                <w:i/>
                <w:sz w:val="36"/>
              </w:rPr>
              <w:t xml:space="preserve">  </w:t>
            </w:r>
            <w:r>
              <w:rPr>
                <w:b w:val="0"/>
                <w:i/>
                <w:color w:val="AED3EB" w:themeColor="accent2" w:themeTint="66"/>
                <w:sz w:val="36"/>
                <w14:textOutline w14:w="11112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  <w:t>portrait</w:t>
            </w:r>
            <w:proofErr w:type="gramEnd"/>
            <w:r>
              <w:rPr>
                <w:b w:val="0"/>
                <w:i/>
                <w:color w:val="AED3EB" w:themeColor="accent2" w:themeTint="66"/>
                <w:sz w:val="36"/>
                <w14:textOutline w14:w="11112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  <w:t xml:space="preserve">                   </w:t>
            </w:r>
            <w:proofErr w:type="spellStart"/>
            <w:r>
              <w:rPr>
                <w:i/>
                <w:sz w:val="36"/>
              </w:rPr>
              <w:t>Celular</w:t>
            </w:r>
            <w:proofErr w:type="spellEnd"/>
            <w:r>
              <w:rPr>
                <w:i/>
                <w:sz w:val="36"/>
              </w:rPr>
              <w:t xml:space="preserve"> </w:t>
            </w:r>
            <w:r w:rsidRPr="00A66810">
              <w:rPr>
                <w:i/>
                <w:color w:val="AED3EB" w:themeColor="accent2" w:themeTint="66"/>
                <w:sz w:val="36"/>
                <w14:textOutline w14:w="11112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  <w:t>landscape</w:t>
            </w:r>
          </w:p>
          <w:p w14:paraId="4A82B112" w14:textId="1DCCB98F" w:rsidR="00DF027C" w:rsidRPr="00A66810" w:rsidRDefault="008A1548" w:rsidP="00DF027C">
            <w:pPr>
              <w:pStyle w:val="Content"/>
              <w:rPr>
                <w:b/>
                <w:i/>
                <w:color w:val="AED3EB" w:themeColor="accent2" w:themeTint="66"/>
                <w:sz w:val="36"/>
                <w14:textOutline w14:w="11112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</w:pPr>
            <w:r>
              <w:rPr>
                <w:noProof/>
              </w:rPr>
              <w:drawing>
                <wp:inline distT="0" distB="0" distL="0" distR="0" wp14:anchorId="2BE093B6" wp14:editId="65061799">
                  <wp:extent cx="1465058" cy="2950464"/>
                  <wp:effectExtent l="0" t="0" r="1905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244" cy="2970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D7ADB">
              <w:rPr>
                <w:noProof/>
              </w:rPr>
              <w:t xml:space="preserve">                        </w:t>
            </w:r>
            <w:r w:rsidR="002D7ADB">
              <w:rPr>
                <w:noProof/>
              </w:rPr>
              <w:drawing>
                <wp:inline distT="0" distB="0" distL="0" distR="0" wp14:anchorId="74462926" wp14:editId="42A59A14">
                  <wp:extent cx="3283458" cy="1603726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775" cy="162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274F3E" w14:textId="1585ABFE" w:rsidR="00A66810" w:rsidRPr="00A66810" w:rsidRDefault="00A66810" w:rsidP="00DF027C">
            <w:pPr>
              <w:pStyle w:val="Content"/>
              <w:rPr>
                <w:b/>
                <w:i/>
                <w:color w:val="AED3EB" w:themeColor="accent2" w:themeTint="66"/>
                <w:sz w:val="36"/>
                <w14:textOutline w14:w="11112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</w:pPr>
          </w:p>
          <w:p w14:paraId="46E80154" w14:textId="77777777" w:rsidR="002D7ADB" w:rsidRDefault="002D7ADB" w:rsidP="002D7ADB">
            <w:pPr>
              <w:pStyle w:val="Content"/>
              <w:rPr>
                <w:b/>
                <w:i/>
                <w:color w:val="AED3EB" w:themeColor="accent2" w:themeTint="66"/>
                <w:sz w:val="36"/>
                <w14:textOutline w14:w="11112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</w:pPr>
            <w:r>
              <w:rPr>
                <w:b/>
                <w:i/>
                <w:color w:val="AED3EB" w:themeColor="accent2" w:themeTint="66"/>
                <w:sz w:val="36"/>
                <w14:textOutline w14:w="11112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  <w:t>TV ANDROID</w:t>
            </w:r>
          </w:p>
          <w:p w14:paraId="25165CDD" w14:textId="77777777" w:rsidR="00A66810" w:rsidRDefault="00A66810" w:rsidP="00DF027C">
            <w:pPr>
              <w:pStyle w:val="Content"/>
              <w:rPr>
                <w:i/>
                <w:sz w:val="36"/>
              </w:rPr>
            </w:pPr>
          </w:p>
          <w:p w14:paraId="0F181371" w14:textId="77777777" w:rsidR="00A66810" w:rsidRDefault="00A66810" w:rsidP="00DF027C">
            <w:pPr>
              <w:pStyle w:val="Content"/>
              <w:rPr>
                <w:i/>
                <w:sz w:val="36"/>
              </w:rPr>
            </w:pPr>
          </w:p>
          <w:p w14:paraId="3DDE2BBD" w14:textId="620C805F" w:rsidR="00A66810" w:rsidRDefault="008A1548" w:rsidP="00DF027C">
            <w:pPr>
              <w:pStyle w:val="Content"/>
              <w:rPr>
                <w:b/>
                <w:i/>
                <w:color w:val="AED3EB" w:themeColor="accent2" w:themeTint="66"/>
                <w:sz w:val="36"/>
                <w14:textOutline w14:w="11112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</w:pPr>
            <w:r>
              <w:rPr>
                <w:i/>
                <w:sz w:val="36"/>
              </w:rPr>
              <w:t xml:space="preserve">   </w:t>
            </w:r>
            <w:r>
              <w:rPr>
                <w:i/>
                <w:sz w:val="36"/>
              </w:rPr>
              <w:t xml:space="preserve">  </w:t>
            </w:r>
          </w:p>
          <w:p w14:paraId="44EB323D" w14:textId="6DEDFA5B" w:rsidR="008A1548" w:rsidRDefault="002D7ADB" w:rsidP="00DF027C">
            <w:pPr>
              <w:pStyle w:val="Content"/>
              <w:rPr>
                <w:b/>
                <w:i/>
                <w:color w:val="AED3EB" w:themeColor="accent2" w:themeTint="66"/>
                <w:sz w:val="36"/>
                <w14:textOutline w14:w="11112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</w:pPr>
            <w:r>
              <w:rPr>
                <w:noProof/>
              </w:rPr>
              <w:drawing>
                <wp:inline distT="0" distB="0" distL="0" distR="0" wp14:anchorId="5DAA66CC" wp14:editId="19F17F24">
                  <wp:extent cx="6309360" cy="3356483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3569" cy="3358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3FFA67" w14:textId="1C5DE8A8" w:rsidR="002D7ADB" w:rsidRPr="002D7ADB" w:rsidRDefault="002D7ADB" w:rsidP="00DF027C">
            <w:pPr>
              <w:pStyle w:val="Content"/>
              <w:rPr>
                <w:b/>
                <w:i/>
                <w:color w:val="AED3EB" w:themeColor="accent2" w:themeTint="66"/>
                <w:sz w:val="36"/>
                <w14:textOutline w14:w="11112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</w:pPr>
            <w:r>
              <w:rPr>
                <w:b/>
                <w:i/>
                <w:color w:val="AED3EB" w:themeColor="accent2" w:themeTint="66"/>
                <w:sz w:val="36"/>
                <w14:textOutline w14:w="11112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  <w:lastRenderedPageBreak/>
              <w:t>Tablet Android</w:t>
            </w:r>
          </w:p>
          <w:p w14:paraId="4C4ECF32" w14:textId="77777777" w:rsidR="002D7ADB" w:rsidRDefault="002D7ADB" w:rsidP="00DF027C">
            <w:pPr>
              <w:pStyle w:val="Content"/>
              <w:rPr>
                <w:noProof/>
              </w:rPr>
            </w:pPr>
          </w:p>
          <w:p w14:paraId="7C27B488" w14:textId="77777777" w:rsidR="008A1548" w:rsidRDefault="002D7ADB" w:rsidP="00DF027C">
            <w:pPr>
              <w:pStyle w:val="Conten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EAF4CE" wp14:editId="03887363">
                  <wp:extent cx="3011424" cy="2184315"/>
                  <wp:effectExtent l="0" t="0" r="0" b="698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829" cy="220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                                </w:t>
            </w:r>
            <w:r>
              <w:rPr>
                <w:noProof/>
              </w:rPr>
              <w:drawing>
                <wp:inline distT="0" distB="0" distL="0" distR="0" wp14:anchorId="135B3190" wp14:editId="41AA861C">
                  <wp:extent cx="1870182" cy="2765519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4418" cy="2786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3ED20A" w14:textId="77777777" w:rsidR="00C55ACD" w:rsidRPr="00C55ACD" w:rsidRDefault="00C55ACD" w:rsidP="00C55ACD"/>
          <w:p w14:paraId="254B16CE" w14:textId="77777777" w:rsidR="00C55ACD" w:rsidRPr="00C55ACD" w:rsidRDefault="00C55ACD" w:rsidP="00C55ACD"/>
          <w:p w14:paraId="17BBE5D5" w14:textId="77777777" w:rsidR="00C55ACD" w:rsidRPr="00C55ACD" w:rsidRDefault="00C55ACD" w:rsidP="00C55ACD"/>
          <w:p w14:paraId="53966661" w14:textId="77777777" w:rsidR="00C55ACD" w:rsidRPr="00C55ACD" w:rsidRDefault="00C55ACD" w:rsidP="00C55ACD"/>
          <w:p w14:paraId="4A7D4DE7" w14:textId="77777777" w:rsidR="00C55ACD" w:rsidRPr="00C55ACD" w:rsidRDefault="00C55ACD" w:rsidP="00C55ACD"/>
          <w:p w14:paraId="7663EA21" w14:textId="77777777" w:rsidR="00C55ACD" w:rsidRPr="00C55ACD" w:rsidRDefault="00C55ACD" w:rsidP="00C55ACD"/>
          <w:p w14:paraId="6A29BCFE" w14:textId="77777777" w:rsidR="00C55ACD" w:rsidRPr="00C55ACD" w:rsidRDefault="00C55ACD" w:rsidP="00C55ACD"/>
          <w:p w14:paraId="7C49AC45" w14:textId="77777777" w:rsidR="00C55ACD" w:rsidRPr="00C55ACD" w:rsidRDefault="00C55ACD" w:rsidP="00C55ACD"/>
          <w:p w14:paraId="36139E0A" w14:textId="77777777" w:rsidR="00C55ACD" w:rsidRPr="00C55ACD" w:rsidRDefault="00C55ACD" w:rsidP="00C55ACD"/>
          <w:p w14:paraId="63843788" w14:textId="77777777" w:rsidR="00C55ACD" w:rsidRPr="00C55ACD" w:rsidRDefault="00C55ACD" w:rsidP="00C55ACD"/>
          <w:p w14:paraId="31964F8C" w14:textId="77777777" w:rsidR="00C55ACD" w:rsidRPr="00C55ACD" w:rsidRDefault="00C55ACD" w:rsidP="00C55ACD"/>
          <w:p w14:paraId="50163FAE" w14:textId="77777777" w:rsidR="00C55ACD" w:rsidRPr="00C55ACD" w:rsidRDefault="00C55ACD" w:rsidP="00C55ACD"/>
          <w:p w14:paraId="0D755EBE" w14:textId="77777777" w:rsidR="00C55ACD" w:rsidRPr="00C55ACD" w:rsidRDefault="00C55ACD" w:rsidP="00C55ACD"/>
          <w:p w14:paraId="72826F22" w14:textId="77777777" w:rsidR="00C55ACD" w:rsidRPr="00C55ACD" w:rsidRDefault="00C55ACD" w:rsidP="00C55ACD"/>
          <w:p w14:paraId="21EF42F5" w14:textId="77777777" w:rsidR="00C55ACD" w:rsidRPr="00C55ACD" w:rsidRDefault="00C55ACD" w:rsidP="00C55ACD"/>
          <w:p w14:paraId="5C600671" w14:textId="77777777" w:rsidR="00C55ACD" w:rsidRPr="00C55ACD" w:rsidRDefault="00C55ACD" w:rsidP="00C55ACD"/>
          <w:p w14:paraId="4B6E61DB" w14:textId="77777777" w:rsidR="00C55ACD" w:rsidRDefault="00C55ACD" w:rsidP="00C55ACD">
            <w:pPr>
              <w:rPr>
                <w:b w:val="0"/>
                <w:noProof/>
              </w:rPr>
            </w:pPr>
          </w:p>
          <w:p w14:paraId="580066DD" w14:textId="77777777" w:rsidR="00C55ACD" w:rsidRDefault="00C55ACD" w:rsidP="00C55ACD">
            <w:pPr>
              <w:rPr>
                <w:b w:val="0"/>
                <w:noProof/>
              </w:rPr>
            </w:pPr>
          </w:p>
          <w:p w14:paraId="5EA42829" w14:textId="77777777" w:rsidR="00C55ACD" w:rsidRDefault="00C55ACD" w:rsidP="00C55ACD">
            <w:pPr>
              <w:tabs>
                <w:tab w:val="left" w:pos="1920"/>
              </w:tabs>
            </w:pPr>
            <w:r>
              <w:tab/>
            </w:r>
          </w:p>
          <w:p w14:paraId="12CFEB37" w14:textId="6F669D07" w:rsidR="00C55ACD" w:rsidRPr="00C55ACD" w:rsidRDefault="00C55ACD" w:rsidP="00C55ACD">
            <w:pPr>
              <w:tabs>
                <w:tab w:val="left" w:pos="1920"/>
              </w:tabs>
              <w:rPr>
                <w:sz w:val="36"/>
                <w:szCs w:val="36"/>
                <w:lang w:val="es-MX"/>
              </w:rPr>
            </w:pPr>
            <w:r w:rsidRPr="00C55ACD">
              <w:rPr>
                <w:color w:val="AED3EB" w:themeColor="accent2" w:themeTint="66"/>
                <w:sz w:val="36"/>
                <w:szCs w:val="36"/>
                <w14:textOutline w14:w="11112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  <w:t>4 IDIOMAS</w:t>
            </w:r>
            <w:r>
              <w:rPr>
                <w:color w:val="AED3EB" w:themeColor="accent2" w:themeTint="66"/>
                <w:sz w:val="36"/>
                <w:szCs w:val="36"/>
                <w14:textOutline w14:w="11112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  <w:t xml:space="preserve">  4 DIFERENTES TAMA</w:t>
            </w:r>
            <w:r>
              <w:rPr>
                <w:color w:val="AED3EB" w:themeColor="accent2" w:themeTint="66"/>
                <w:sz w:val="36"/>
                <w:szCs w:val="36"/>
                <w:lang w:val="es-MX"/>
                <w14:textOutline w14:w="11112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  <w:t>ÑOS  4 DISPOSITIVOS</w:t>
            </w:r>
          </w:p>
        </w:tc>
      </w:tr>
      <w:tr w:rsidR="00D3246A" w14:paraId="4CE2276A" w14:textId="77777777" w:rsidTr="0068325D">
        <w:trPr>
          <w:trHeight w:val="13032"/>
        </w:trPr>
        <w:tc>
          <w:tcPr>
            <w:tcW w:w="9999" w:type="dxa"/>
          </w:tcPr>
          <w:p w14:paraId="7F6FAF91" w14:textId="1543C9A2" w:rsidR="00D3246A" w:rsidRDefault="00D3246A" w:rsidP="00DF027C">
            <w:pPr>
              <w:pStyle w:val="EmphasisText"/>
              <w:rPr>
                <w:i/>
                <w:sz w:val="3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D79D8E" wp14:editId="4CCDCAD1">
                  <wp:extent cx="2233825" cy="3621024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1270" cy="3649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55ACD">
              <w:rPr>
                <w:noProof/>
              </w:rPr>
              <w:t xml:space="preserve">                 </w:t>
            </w:r>
            <w:r w:rsidR="00C55ACD">
              <w:rPr>
                <w:noProof/>
              </w:rPr>
              <w:drawing>
                <wp:inline distT="0" distB="0" distL="0" distR="0" wp14:anchorId="5DF38550" wp14:editId="57965B38">
                  <wp:extent cx="2730500" cy="4296006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378" cy="4347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AABB59" w14:textId="60ABDC41" w:rsidR="00C55ACD" w:rsidRDefault="00C55ACD" w:rsidP="00DF027C">
            <w:pPr>
              <w:pStyle w:val="EmphasisText"/>
              <w:rPr>
                <w:i/>
                <w:sz w:val="36"/>
              </w:rPr>
            </w:pPr>
            <w:r>
              <w:rPr>
                <w:noProof/>
              </w:rPr>
              <w:drawing>
                <wp:inline distT="0" distB="0" distL="0" distR="0" wp14:anchorId="7600D1C4" wp14:editId="5DB7EAB5">
                  <wp:extent cx="2321626" cy="3326646"/>
                  <wp:effectExtent l="0" t="0" r="2540" b="762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671" cy="360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sz w:val="36"/>
              </w:rPr>
              <w:t xml:space="preserve">                 </w:t>
            </w:r>
            <w:r>
              <w:rPr>
                <w:noProof/>
              </w:rPr>
              <w:drawing>
                <wp:inline distT="0" distB="0" distL="0" distR="0" wp14:anchorId="02025C49" wp14:editId="2F9B194A">
                  <wp:extent cx="2426938" cy="3633216"/>
                  <wp:effectExtent l="0" t="0" r="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531" cy="3640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sz w:val="36"/>
              </w:rPr>
              <w:t xml:space="preserve">  </w:t>
            </w:r>
          </w:p>
        </w:tc>
      </w:tr>
    </w:tbl>
    <w:p w14:paraId="28584903" w14:textId="610797D2" w:rsidR="0087605E" w:rsidRPr="00D70D02" w:rsidRDefault="00C55ACD" w:rsidP="00C55ACD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B584F84" wp14:editId="4123F326">
            <wp:simplePos x="0" y="0"/>
            <wp:positionH relativeFrom="page">
              <wp:align>left</wp:align>
            </wp:positionH>
            <wp:positionV relativeFrom="paragraph">
              <wp:posOffset>127</wp:posOffset>
            </wp:positionV>
            <wp:extent cx="10184670" cy="9229344"/>
            <wp:effectExtent l="0" t="0" r="7620" b="0"/>
            <wp:wrapTopAndBottom/>
            <wp:docPr id="22" name="Picture 22" descr="A picture containing traffic, light, hydrant, str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rcianito_miprimer_proyecto_android.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84670" cy="9229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7605E" w:rsidRPr="00D70D02" w:rsidSect="00DF027C">
      <w:headerReference w:type="default" r:id="rId18"/>
      <w:footerReference w:type="default" r:id="rId19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4EAF7F" w14:textId="77777777" w:rsidR="00447F88" w:rsidRDefault="00447F88">
      <w:r>
        <w:separator/>
      </w:r>
    </w:p>
    <w:p w14:paraId="0FAF604C" w14:textId="77777777" w:rsidR="00447F88" w:rsidRDefault="00447F88"/>
  </w:endnote>
  <w:endnote w:type="continuationSeparator" w:id="0">
    <w:p w14:paraId="748FCD56" w14:textId="77777777" w:rsidR="00447F88" w:rsidRDefault="00447F88">
      <w:r>
        <w:continuationSeparator/>
      </w:r>
    </w:p>
    <w:p w14:paraId="4BC55C85" w14:textId="77777777" w:rsidR="00447F88" w:rsidRDefault="00447F8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DDFA95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5E2ED76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530721" w14:textId="77777777" w:rsidR="00447F88" w:rsidRDefault="00447F88">
      <w:r>
        <w:separator/>
      </w:r>
    </w:p>
    <w:p w14:paraId="49456510" w14:textId="77777777" w:rsidR="00447F88" w:rsidRDefault="00447F88"/>
  </w:footnote>
  <w:footnote w:type="continuationSeparator" w:id="0">
    <w:p w14:paraId="52CED48D" w14:textId="77777777" w:rsidR="00447F88" w:rsidRDefault="00447F88">
      <w:r>
        <w:continuationSeparator/>
      </w:r>
    </w:p>
    <w:p w14:paraId="63BD1444" w14:textId="77777777" w:rsidR="00447F88" w:rsidRDefault="00447F8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4C36F95B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4D54E08A" w14:textId="77777777" w:rsidR="00D077E9" w:rsidRDefault="00D077E9">
          <w:pPr>
            <w:pStyle w:val="Header"/>
          </w:pPr>
        </w:p>
      </w:tc>
    </w:tr>
  </w:tbl>
  <w:p w14:paraId="7408EF1F" w14:textId="77777777"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F053008"/>
    <w:multiLevelType w:val="multilevel"/>
    <w:tmpl w:val="E2D25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4F7"/>
    <w:rsid w:val="0002482E"/>
    <w:rsid w:val="000304F7"/>
    <w:rsid w:val="00050324"/>
    <w:rsid w:val="000A0150"/>
    <w:rsid w:val="000E63C9"/>
    <w:rsid w:val="00130E9D"/>
    <w:rsid w:val="00150A6D"/>
    <w:rsid w:val="00185B35"/>
    <w:rsid w:val="001F2BC8"/>
    <w:rsid w:val="001F5F6B"/>
    <w:rsid w:val="00243EBC"/>
    <w:rsid w:val="00246A35"/>
    <w:rsid w:val="00284348"/>
    <w:rsid w:val="002D7ADB"/>
    <w:rsid w:val="002F51F5"/>
    <w:rsid w:val="00312137"/>
    <w:rsid w:val="00330359"/>
    <w:rsid w:val="0033762F"/>
    <w:rsid w:val="00366C7E"/>
    <w:rsid w:val="00384EA3"/>
    <w:rsid w:val="003A39A1"/>
    <w:rsid w:val="003C2191"/>
    <w:rsid w:val="003D3863"/>
    <w:rsid w:val="004110DE"/>
    <w:rsid w:val="0044085A"/>
    <w:rsid w:val="00447F88"/>
    <w:rsid w:val="004B21A5"/>
    <w:rsid w:val="005037F0"/>
    <w:rsid w:val="00516A86"/>
    <w:rsid w:val="005275F6"/>
    <w:rsid w:val="00572102"/>
    <w:rsid w:val="005F1BB0"/>
    <w:rsid w:val="00656C4D"/>
    <w:rsid w:val="0068325D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862FE4"/>
    <w:rsid w:val="0086389A"/>
    <w:rsid w:val="0087605E"/>
    <w:rsid w:val="008A1548"/>
    <w:rsid w:val="008B1FEE"/>
    <w:rsid w:val="00903C32"/>
    <w:rsid w:val="00916B16"/>
    <w:rsid w:val="009173B9"/>
    <w:rsid w:val="0093335D"/>
    <w:rsid w:val="0093613E"/>
    <w:rsid w:val="00943026"/>
    <w:rsid w:val="00966B81"/>
    <w:rsid w:val="009C7720"/>
    <w:rsid w:val="00A23AFA"/>
    <w:rsid w:val="00A31B3E"/>
    <w:rsid w:val="00A532F3"/>
    <w:rsid w:val="00A66810"/>
    <w:rsid w:val="00A8489E"/>
    <w:rsid w:val="00AC29F3"/>
    <w:rsid w:val="00B113C6"/>
    <w:rsid w:val="00B231E5"/>
    <w:rsid w:val="00BE31AC"/>
    <w:rsid w:val="00C02B87"/>
    <w:rsid w:val="00C4086D"/>
    <w:rsid w:val="00C55ACD"/>
    <w:rsid w:val="00CA1896"/>
    <w:rsid w:val="00CB5B28"/>
    <w:rsid w:val="00CF5371"/>
    <w:rsid w:val="00D0323A"/>
    <w:rsid w:val="00D0559F"/>
    <w:rsid w:val="00D077E9"/>
    <w:rsid w:val="00D3246A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22ACD"/>
    <w:rsid w:val="00E620B0"/>
    <w:rsid w:val="00E81B40"/>
    <w:rsid w:val="00E83DD1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6BCF1C"/>
  <w15:docId w15:val="{226E80A7-16FD-4183-884A-A92A6B358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NormalWeb">
    <w:name w:val="Normal (Web)"/>
    <w:basedOn w:val="Normal"/>
    <w:uiPriority w:val="99"/>
    <w:semiHidden/>
    <w:unhideWhenUsed/>
    <w:rsid w:val="000304F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97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cva\AppData\Local\Microsoft\Office\16.0\DTS\en-US%7bB756BFEE-27F8-4DFC-B297-DF0871C475B6%7d\%7bB51C508F-A895-453B-BB66-EE38BCE2E366%7dtf1639285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ADDC43F9EE64C9CB4FDB60348E560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1C8A8F-8179-485A-A7DF-246E4B813172}"/>
      </w:docPartPr>
      <w:docPartBody>
        <w:p w:rsidR="00000000" w:rsidRDefault="005E0E83">
          <w:pPr>
            <w:pStyle w:val="DADDC43F9EE64C9CB4FDB60348E56003"/>
          </w:pPr>
          <w:r w:rsidRPr="00DF027C">
            <w:t>Subtitle Text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E83"/>
    <w:rsid w:val="005E0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</w:rPr>
  </w:style>
  <w:style w:type="paragraph" w:customStyle="1" w:styleId="8848C672DCE64053A877919670BF2DC0">
    <w:name w:val="8848C672DCE64053A877919670BF2DC0"/>
  </w:style>
  <w:style w:type="paragraph" w:customStyle="1" w:styleId="9BD226589ABF497C80FC8D02FC8B99B8">
    <w:name w:val="9BD226589ABF497C80FC8D02FC8B99B8"/>
  </w:style>
  <w:style w:type="paragraph" w:customStyle="1" w:styleId="EB4D1A4F3EBF4E88B36C4C09404B57AA">
    <w:name w:val="EB4D1A4F3EBF4E88B36C4C09404B57AA"/>
  </w:style>
  <w:style w:type="paragraph" w:customStyle="1" w:styleId="DADDC43F9EE64C9CB4FDB60348E56003">
    <w:name w:val="DADDC43F9EE64C9CB4FDB60348E56003"/>
  </w:style>
  <w:style w:type="paragraph" w:customStyle="1" w:styleId="6706464A53074BDD81E899FA2A74116D">
    <w:name w:val="6706464A53074BDD81E899FA2A74116D"/>
  </w:style>
  <w:style w:type="paragraph" w:customStyle="1" w:styleId="B7D629162A02468FB3310EA2BC897FE2">
    <w:name w:val="B7D629162A02468FB3310EA2BC897FE2"/>
  </w:style>
  <w:style w:type="paragraph" w:customStyle="1" w:styleId="7F2ADFE264F14E9BAC08D706A1F648A5">
    <w:name w:val="7F2ADFE264F14E9BAC08D706A1F648A5"/>
  </w:style>
  <w:style w:type="paragraph" w:customStyle="1" w:styleId="FD32902118C14930A6B68486F892DAB8">
    <w:name w:val="FD32902118C14930A6B68486F892DAB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{B51C508F-A895-453B-BB66-EE38BCE2E366}tf16392850.dotx</Template>
  <TotalTime>299</TotalTime>
  <Pages>6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victor ivan sánchez silva</dc:creator>
  <cp:keywords/>
  <cp:lastModifiedBy>victor ivan</cp:lastModifiedBy>
  <cp:revision>4</cp:revision>
  <cp:lastPrinted>2006-08-01T17:47:00Z</cp:lastPrinted>
  <dcterms:created xsi:type="dcterms:W3CDTF">2020-08-07T23:03:00Z</dcterms:created>
  <dcterms:modified xsi:type="dcterms:W3CDTF">2020-08-08T04:02:00Z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